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Ind w:w="-142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115" w:type="dxa"/>
          <w:bottom w:w="144" w:type="dxa"/>
          <w:right w:w="115" w:type="dxa"/>
        </w:tblCellMar>
        <w:tblLook w:val="0600" w:firstRow="0" w:lastRow="0" w:firstColumn="0" w:lastColumn="0" w:noHBand="1" w:noVBand="1"/>
        <w:tblDescription w:val="First table is for your name, second table is contact info, third table is the main part of the resume"/>
      </w:tblPr>
      <w:tblGrid>
        <w:gridCol w:w="9026"/>
      </w:tblGrid>
      <w:tr w:rsidR="00384F21" w:rsidRPr="00384F21" w14:paraId="25F68D93" w14:textId="77777777" w:rsidTr="004B3E56">
        <w:trPr>
          <w:trHeight w:val="83"/>
        </w:trPr>
        <w:tc>
          <w:tcPr>
            <w:tcW w:w="9638" w:type="dxa"/>
          </w:tcPr>
          <w:p w14:paraId="35EB7BBB" w14:textId="198E027E" w:rsidR="00384F21" w:rsidRPr="00384F21" w:rsidRDefault="009509BC" w:rsidP="007A44DC">
            <w:pPr>
              <w:pStyle w:val="Title"/>
            </w:pPr>
            <w:r>
              <w:rPr>
                <w:sz w:val="44"/>
                <w:szCs w:val="96"/>
              </w:rPr>
              <w:t>SANTHOSH KUMAR R</w:t>
            </w:r>
          </w:p>
        </w:tc>
      </w:tr>
    </w:tbl>
    <w:tbl>
      <w:tblPr>
        <w:tblStyle w:val="TableGrid"/>
        <w:tblW w:w="5737" w:type="pct"/>
        <w:tblInd w:w="-147" w:type="dxa"/>
        <w:tblLayout w:type="fixed"/>
        <w:tblLook w:val="0600" w:firstRow="0" w:lastRow="0" w:firstColumn="0" w:lastColumn="0" w:noHBand="1" w:noVBand="1"/>
        <w:tblDescription w:val="First table is for your name, second table is contact info, third table is the main part of the resume"/>
      </w:tblPr>
      <w:tblGrid>
        <w:gridCol w:w="1707"/>
        <w:gridCol w:w="5062"/>
        <w:gridCol w:w="2656"/>
        <w:gridCol w:w="931"/>
      </w:tblGrid>
      <w:tr w:rsidR="00910CBB" w:rsidRPr="009341C6" w14:paraId="33C5F250" w14:textId="77777777" w:rsidTr="000913E2">
        <w:trPr>
          <w:trHeight w:val="465"/>
        </w:trPr>
        <w:tc>
          <w:tcPr>
            <w:tcW w:w="6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A215AB" w14:textId="12773910" w:rsidR="00910CBB" w:rsidRPr="009341C6" w:rsidRDefault="00E559C4" w:rsidP="000913E2">
            <w:pPr>
              <w:pStyle w:val="ContactInfoRight"/>
              <w:spacing w:line="276" w:lineRule="auto"/>
              <w:jc w:val="left"/>
              <w:rPr>
                <w:sz w:val="24"/>
              </w:rPr>
            </w:pPr>
            <w:r w:rsidRPr="009341C6">
              <w:rPr>
                <w:sz w:val="24"/>
              </w:rPr>
              <w:t>Phone No</w:t>
            </w:r>
            <w:r w:rsidR="007A44DC" w:rsidRPr="009341C6">
              <w:rPr>
                <w:sz w:val="24"/>
              </w:rPr>
              <w:t xml:space="preserve">: +91 </w:t>
            </w:r>
            <w:r w:rsidR="009509BC">
              <w:rPr>
                <w:sz w:val="24"/>
              </w:rPr>
              <w:t>7339372322</w:t>
            </w:r>
          </w:p>
          <w:p w14:paraId="626D64D9" w14:textId="2BEEBD4D" w:rsidR="00910CBB" w:rsidRDefault="00000000" w:rsidP="00EA6CB4">
            <w:pPr>
              <w:pStyle w:val="ContactInfoRight"/>
              <w:spacing w:line="276" w:lineRule="auto"/>
              <w:jc w:val="left"/>
              <w:rPr>
                <w:sz w:val="24"/>
              </w:rPr>
            </w:pPr>
            <w:sdt>
              <w:sdtPr>
                <w:rPr>
                  <w:sz w:val="24"/>
                </w:rPr>
                <w:alias w:val="Enter email:"/>
                <w:tag w:val="Enter email:"/>
                <w:id w:val="5444140"/>
                <w:placeholder>
                  <w:docPart w:val="E63F08E65D1C406F81F3F807A838B692"/>
                </w:placeholder>
                <w:temporary/>
                <w:showingPlcHdr/>
                <w15:appearance w15:val="hidden"/>
              </w:sdtPr>
              <w:sdtContent>
                <w:r w:rsidR="002C46E5" w:rsidRPr="009341C6">
                  <w:rPr>
                    <w:sz w:val="24"/>
                  </w:rPr>
                  <w:t>Email</w:t>
                </w:r>
              </w:sdtContent>
            </w:sdt>
            <w:r w:rsidR="002C46E5" w:rsidRPr="009341C6">
              <w:rPr>
                <w:sz w:val="24"/>
              </w:rPr>
              <w:t xml:space="preserve">: </w:t>
            </w:r>
            <w:r w:rsidR="009509BC">
              <w:rPr>
                <w:sz w:val="24"/>
              </w:rPr>
              <w:t>santhoshkumar22033</w:t>
            </w:r>
            <w:r w:rsidR="00EA6CB4" w:rsidRPr="00EA6CB4">
              <w:rPr>
                <w:sz w:val="24"/>
              </w:rPr>
              <w:t>@gmail.com</w:t>
            </w:r>
          </w:p>
          <w:p w14:paraId="64D7435D" w14:textId="179253C7" w:rsidR="00135234" w:rsidRPr="00135234" w:rsidRDefault="00EA6CB4" w:rsidP="00EA6CB4">
            <w:pPr>
              <w:pStyle w:val="ContactInfoRight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Portfolio:</w:t>
            </w:r>
            <w:r w:rsidR="00B754A7">
              <w:rPr>
                <w:sz w:val="24"/>
              </w:rPr>
              <w:t xml:space="preserve"> </w:t>
            </w:r>
            <w:hyperlink r:id="rId8" w:history="1">
              <w:r w:rsidR="00135234" w:rsidRPr="00135234">
                <w:rPr>
                  <w:rStyle w:val="Hyperlink"/>
                  <w:color w:val="404040" w:themeColor="text1" w:themeTint="BF"/>
                  <w:sz w:val="24"/>
                  <w:u w:val="none"/>
                </w:rPr>
                <w:t>https://rsanthoshkumar.vercel.app</w:t>
              </w:r>
            </w:hyperlink>
          </w:p>
          <w:p w14:paraId="45584E81" w14:textId="0265D468" w:rsidR="00135234" w:rsidRDefault="00F25C9E" w:rsidP="00EA6CB4">
            <w:pPr>
              <w:pStyle w:val="ContactInfoRight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LinkedIn: </w:t>
            </w:r>
            <w:hyperlink r:id="rId9" w:history="1">
              <w:r w:rsidR="00135234" w:rsidRPr="00135234">
                <w:rPr>
                  <w:rStyle w:val="Hyperlink"/>
                  <w:color w:val="404040" w:themeColor="text1" w:themeTint="BF"/>
                  <w:sz w:val="24"/>
                  <w:u w:val="none"/>
                </w:rPr>
                <w:t>www.linkedin.com/in/santhosh-kumar-6713b8395</w:t>
              </w:r>
            </w:hyperlink>
          </w:p>
          <w:p w14:paraId="2B263616" w14:textId="16FAED96" w:rsidR="00EA6CB4" w:rsidRPr="009341C6" w:rsidRDefault="00EA6CB4" w:rsidP="00EA6CB4">
            <w:pPr>
              <w:pStyle w:val="ContactInfoRight"/>
              <w:spacing w:line="276" w:lineRule="auto"/>
              <w:jc w:val="left"/>
              <w:rPr>
                <w:sz w:val="24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F5B24C" w14:textId="1F9EC826" w:rsidR="00910CBB" w:rsidRPr="009341C6" w:rsidRDefault="00FD11BB" w:rsidP="00EA6CB4">
            <w:pPr>
              <w:pStyle w:val="ContactInfoRight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1E5C69" w14:paraId="7BDF063E" w14:textId="77777777" w:rsidTr="000913E2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216" w:type="dxa"/>
            <w:left w:w="115" w:type="dxa"/>
            <w:bottom w:w="216" w:type="dxa"/>
            <w:right w:w="115" w:type="dxa"/>
          </w:tblCellMar>
          <w:tblLook w:val="04A0" w:firstRow="1" w:lastRow="0" w:firstColumn="1" w:lastColumn="0" w:noHBand="0" w:noVBand="1"/>
        </w:tblPrEx>
        <w:trPr>
          <w:gridAfter w:val="1"/>
          <w:wAfter w:w="931" w:type="dxa"/>
          <w:trHeight w:val="533"/>
          <w:jc w:val="center"/>
        </w:trPr>
        <w:tc>
          <w:tcPr>
            <w:tcW w:w="1707" w:type="dxa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4BEDC5B2" w14:textId="3AB9F12A" w:rsidR="001E5C69" w:rsidRPr="00024E30" w:rsidRDefault="000913E2" w:rsidP="002B7E4E">
            <w:pPr>
              <w:pStyle w:val="Heading1"/>
            </w:pPr>
            <w:r w:rsidRPr="009509BC">
              <w:rPr>
                <w:color w:val="17365D" w:themeColor="text2" w:themeShade="BF"/>
              </w:rPr>
              <w:t>Professional</w:t>
            </w:r>
            <w:r w:rsidRPr="009509BC">
              <w:t xml:space="preserve"> </w:t>
            </w:r>
            <w:r w:rsidRPr="009509BC">
              <w:rPr>
                <w:color w:val="17365D" w:themeColor="text2" w:themeShade="BF"/>
              </w:rPr>
              <w:t>Summary</w:t>
            </w:r>
          </w:p>
        </w:tc>
        <w:tc>
          <w:tcPr>
            <w:tcW w:w="771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7BC6274F" w14:textId="0157F169" w:rsidR="00384F21" w:rsidRPr="00617226" w:rsidRDefault="009509BC" w:rsidP="000913E2">
            <w:pPr>
              <w:jc w:val="both"/>
            </w:pPr>
            <w:r w:rsidRPr="009509BC">
              <w:t xml:space="preserve">Creative and detail-oriented Graphic Designer currently pursuing professional training at </w:t>
            </w:r>
            <w:proofErr w:type="spellStart"/>
            <w:r w:rsidRPr="009509BC">
              <w:t>Artpro</w:t>
            </w:r>
            <w:proofErr w:type="spellEnd"/>
            <w:r w:rsidRPr="009509BC">
              <w:t xml:space="preserve"> Graphics. Skilled in artwork design, digitizing, namedrop, and print preparation. Passionate about creating visually compelling designs for print and digital media while continuously improving design and creative skills.</w:t>
            </w:r>
          </w:p>
        </w:tc>
      </w:tr>
      <w:tr w:rsidR="00910CBB" w14:paraId="1491DBB1" w14:textId="77777777" w:rsidTr="000913E2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216" w:type="dxa"/>
            <w:left w:w="115" w:type="dxa"/>
            <w:bottom w:w="216" w:type="dxa"/>
            <w:right w:w="115" w:type="dxa"/>
          </w:tblCellMar>
          <w:tblLook w:val="04A0" w:firstRow="1" w:lastRow="0" w:firstColumn="1" w:lastColumn="0" w:noHBand="0" w:noVBand="1"/>
        </w:tblPrEx>
        <w:trPr>
          <w:gridAfter w:val="1"/>
          <w:wAfter w:w="931" w:type="dxa"/>
          <w:trHeight w:val="1488"/>
          <w:jc w:val="center"/>
        </w:trPr>
        <w:sdt>
          <w:sdtPr>
            <w:alias w:val="Skills &amp; Abilities:"/>
            <w:tag w:val="Skills &amp; Abilities:"/>
            <w:id w:val="5444160"/>
            <w:placeholder>
              <w:docPart w:val="0C80D9BBA3714069AF5E1916912ABC83"/>
            </w:placeholder>
            <w:temporary/>
            <w:showingPlcHdr/>
            <w15:appearance w15:val="hidden"/>
          </w:sdtPr>
          <w:sdtContent>
            <w:tc>
              <w:tcPr>
                <w:tcW w:w="1707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14:paraId="35FF852A" w14:textId="77777777" w:rsidR="00910CBB" w:rsidRPr="002B7E4E" w:rsidRDefault="00D13586" w:rsidP="002B7E4E">
                <w:pPr>
                  <w:pStyle w:val="Heading1"/>
                </w:pPr>
                <w:r w:rsidRPr="007A44DC">
                  <w:rPr>
                    <w:color w:val="17365D" w:themeColor="text2" w:themeShade="BF"/>
                  </w:rPr>
                  <w:t>Skills &amp; Abilities</w:t>
                </w:r>
              </w:p>
            </w:tc>
          </w:sdtContent>
        </w:sdt>
        <w:tc>
          <w:tcPr>
            <w:tcW w:w="771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6A473DA" w14:textId="5E7D11A5" w:rsidR="0033093A" w:rsidRPr="0033093A" w:rsidRDefault="009509BC" w:rsidP="0033093A">
            <w:pPr>
              <w:rPr>
                <w:b/>
              </w:rPr>
            </w:pPr>
            <w:r w:rsidRPr="009509BC">
              <w:rPr>
                <w:b/>
              </w:rPr>
              <w:t>Graphic Design:</w:t>
            </w:r>
          </w:p>
          <w:p w14:paraId="28C88282" w14:textId="77777777" w:rsidR="009509BC" w:rsidRPr="009509BC" w:rsidRDefault="009509BC" w:rsidP="00670A9F">
            <w:pPr>
              <w:pStyle w:val="ListParagraph"/>
              <w:numPr>
                <w:ilvl w:val="0"/>
                <w:numId w:val="18"/>
              </w:numPr>
              <w:rPr>
                <w:b/>
              </w:rPr>
            </w:pPr>
            <w:r w:rsidRPr="009509BC">
              <w:t>Artwork design, visual layout, branding basics, typography, color theory, print and digital design</w:t>
            </w:r>
            <w:r w:rsidR="00670A9F" w:rsidRPr="00670A9F">
              <w:t xml:space="preserve"> </w:t>
            </w:r>
          </w:p>
          <w:p w14:paraId="38E38B0A" w14:textId="761A86C1" w:rsidR="0033093A" w:rsidRPr="0033093A" w:rsidRDefault="009509BC" w:rsidP="0033093A">
            <w:pPr>
              <w:rPr>
                <w:b/>
              </w:rPr>
            </w:pPr>
            <w:r w:rsidRPr="009509BC">
              <w:rPr>
                <w:b/>
              </w:rPr>
              <w:t>Design Tools</w:t>
            </w:r>
            <w:r w:rsidR="0033093A">
              <w:rPr>
                <w:b/>
              </w:rPr>
              <w:t>:</w:t>
            </w:r>
          </w:p>
          <w:p w14:paraId="0C59CEF6" w14:textId="47F49FD5" w:rsidR="0033093A" w:rsidRPr="0033093A" w:rsidRDefault="009509BC" w:rsidP="00670A9F">
            <w:pPr>
              <w:pStyle w:val="ListParagraph"/>
              <w:numPr>
                <w:ilvl w:val="0"/>
                <w:numId w:val="17"/>
              </w:numPr>
            </w:pPr>
            <w:r w:rsidRPr="009509BC">
              <w:t xml:space="preserve">Adobe Photoshop, </w:t>
            </w:r>
            <w:r w:rsidR="000913E2" w:rsidRPr="009509BC">
              <w:t xml:space="preserve">Adobe </w:t>
            </w:r>
            <w:r w:rsidR="000913E2">
              <w:t xml:space="preserve">Illustrator, </w:t>
            </w:r>
            <w:r w:rsidRPr="009509BC">
              <w:t>digital design tools</w:t>
            </w:r>
          </w:p>
          <w:p w14:paraId="39EC345D" w14:textId="77777777" w:rsidR="0033093A" w:rsidRPr="0033093A" w:rsidRDefault="0033093A" w:rsidP="0033093A">
            <w:pPr>
              <w:rPr>
                <w:b/>
              </w:rPr>
            </w:pPr>
            <w:r>
              <w:rPr>
                <w:b/>
              </w:rPr>
              <w:t>Additional Skills:</w:t>
            </w:r>
          </w:p>
          <w:p w14:paraId="35A1A05D" w14:textId="3E514539" w:rsidR="00A9541B" w:rsidRPr="009F50CC" w:rsidRDefault="009509BC" w:rsidP="00670A9F">
            <w:pPr>
              <w:pStyle w:val="ListParagraph"/>
              <w:numPr>
                <w:ilvl w:val="0"/>
                <w:numId w:val="15"/>
              </w:numPr>
            </w:pPr>
            <w:r w:rsidRPr="009509BC">
              <w:t>Creative thinking, fast learner, attention to detail, adaptability, teamwork, communication, time management</w:t>
            </w:r>
          </w:p>
        </w:tc>
      </w:tr>
      <w:tr w:rsidR="00910CBB" w14:paraId="60762188" w14:textId="77777777" w:rsidTr="000913E2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216" w:type="dxa"/>
            <w:left w:w="115" w:type="dxa"/>
            <w:bottom w:w="216" w:type="dxa"/>
            <w:right w:w="115" w:type="dxa"/>
          </w:tblCellMar>
          <w:tblLook w:val="04A0" w:firstRow="1" w:lastRow="0" w:firstColumn="1" w:lastColumn="0" w:noHBand="0" w:noVBand="1"/>
        </w:tblPrEx>
        <w:trPr>
          <w:gridAfter w:val="1"/>
          <w:wAfter w:w="931" w:type="dxa"/>
          <w:trHeight w:val="1677"/>
          <w:jc w:val="center"/>
        </w:trPr>
        <w:tc>
          <w:tcPr>
            <w:tcW w:w="170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3AA5C8DA" w14:textId="1CCD1656" w:rsidR="00910CBB" w:rsidRPr="00024E30" w:rsidRDefault="000913E2" w:rsidP="007A44DC">
            <w:pPr>
              <w:pStyle w:val="Heading1"/>
            </w:pPr>
            <w:r w:rsidRPr="009509BC">
              <w:rPr>
                <w:color w:val="17365D" w:themeColor="text2" w:themeShade="BF"/>
              </w:rPr>
              <w:t>Professional Experience</w:t>
            </w:r>
          </w:p>
        </w:tc>
        <w:tc>
          <w:tcPr>
            <w:tcW w:w="771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28BB89C" w14:textId="29533650" w:rsidR="000913E2" w:rsidRPr="000913E2" w:rsidRDefault="009509BC" w:rsidP="0022394B">
            <w:r w:rsidRPr="009509BC">
              <w:rPr>
                <w:rFonts w:eastAsiaTheme="majorEastAsia" w:cstheme="majorBidi"/>
                <w:b/>
                <w:color w:val="000000" w:themeColor="text1"/>
                <w:szCs w:val="26"/>
              </w:rPr>
              <w:t>Graphic Design Trainee</w:t>
            </w:r>
            <w:r w:rsidR="0022394B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 </w:t>
            </w:r>
            <w:r w:rsidR="000913E2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- </w:t>
            </w:r>
            <w:r w:rsidR="000913E2" w:rsidRPr="0022394B">
              <w:t>Currently Pursuing</w:t>
            </w:r>
          </w:p>
          <w:p w14:paraId="7237E663" w14:textId="6E7F0D03" w:rsidR="000913E2" w:rsidRDefault="0022394B" w:rsidP="0022394B">
            <w:pPr>
              <w:rPr>
                <w:rFonts w:eastAsiaTheme="majorEastAsia" w:cstheme="majorBidi"/>
                <w:b/>
                <w:color w:val="262626" w:themeColor="text1" w:themeTint="D9"/>
                <w:sz w:val="20"/>
                <w:szCs w:val="24"/>
              </w:rPr>
            </w:pPr>
            <w:r w:rsidRPr="0022394B">
              <w:rPr>
                <w:rFonts w:eastAsiaTheme="majorEastAsia" w:cstheme="majorBidi"/>
                <w:b/>
                <w:color w:val="262626" w:themeColor="text1" w:themeTint="D9"/>
                <w:sz w:val="20"/>
                <w:szCs w:val="24"/>
              </w:rPr>
              <w:t>(</w:t>
            </w:r>
            <w:proofErr w:type="spellStart"/>
            <w:r w:rsidRPr="0022394B">
              <w:rPr>
                <w:rFonts w:eastAsiaTheme="majorEastAsia" w:cstheme="majorBidi"/>
                <w:b/>
                <w:color w:val="262626" w:themeColor="text1" w:themeTint="D9"/>
                <w:sz w:val="20"/>
                <w:szCs w:val="24"/>
              </w:rPr>
              <w:t>Artpro</w:t>
            </w:r>
            <w:proofErr w:type="spellEnd"/>
            <w:r w:rsidRPr="0022394B">
              <w:rPr>
                <w:rFonts w:eastAsiaTheme="majorEastAsia" w:cstheme="majorBidi"/>
                <w:b/>
                <w:color w:val="262626" w:themeColor="text1" w:themeTint="D9"/>
                <w:sz w:val="20"/>
                <w:szCs w:val="24"/>
              </w:rPr>
              <w:t xml:space="preserve"> Graphics, Kanchipuram)</w:t>
            </w:r>
            <w:r>
              <w:rPr>
                <w:rFonts w:eastAsiaTheme="majorEastAsia" w:cstheme="majorBidi"/>
                <w:b/>
                <w:color w:val="262626" w:themeColor="text1" w:themeTint="D9"/>
                <w:sz w:val="20"/>
                <w:szCs w:val="24"/>
              </w:rPr>
              <w:t xml:space="preserve"> </w:t>
            </w:r>
          </w:p>
          <w:p w14:paraId="6285CA65" w14:textId="77777777" w:rsidR="000913E2" w:rsidRPr="0022394B" w:rsidRDefault="000913E2" w:rsidP="0022394B">
            <w:pPr>
              <w:rPr>
                <w:rFonts w:eastAsiaTheme="majorEastAsia" w:cstheme="majorBidi"/>
                <w:b/>
                <w:color w:val="262626" w:themeColor="text1" w:themeTint="D9"/>
                <w:sz w:val="20"/>
                <w:szCs w:val="24"/>
              </w:rPr>
            </w:pPr>
          </w:p>
          <w:p w14:paraId="276A4FD7" w14:textId="77777777" w:rsidR="0022394B" w:rsidRDefault="0022394B" w:rsidP="00B378BA">
            <w:pPr>
              <w:pStyle w:val="ListBullet"/>
              <w:numPr>
                <w:ilvl w:val="0"/>
                <w:numId w:val="14"/>
              </w:numPr>
              <w:jc w:val="both"/>
            </w:pPr>
            <w:proofErr w:type="spellStart"/>
            <w:r w:rsidRPr="0022394B">
              <w:t>Artpro</w:t>
            </w:r>
            <w:proofErr w:type="spellEnd"/>
            <w:r w:rsidRPr="0022394B">
              <w:t xml:space="preserve"> Graphics is a multi-disciplinary creative agency specializing in artwork design, digitizing, namedrop, and print services.</w:t>
            </w:r>
          </w:p>
          <w:p w14:paraId="23EAD03D" w14:textId="77777777" w:rsidR="0022394B" w:rsidRPr="0022394B" w:rsidRDefault="0022394B" w:rsidP="0022394B">
            <w:pPr>
              <w:pStyle w:val="ListBullet"/>
              <w:jc w:val="both"/>
            </w:pPr>
            <w:r w:rsidRPr="0022394B">
              <w:rPr>
                <w:b/>
              </w:rPr>
              <w:t>Responsibilities</w:t>
            </w:r>
            <w:r w:rsidR="00B378BA" w:rsidRPr="00B378BA">
              <w:rPr>
                <w:b/>
              </w:rPr>
              <w:t xml:space="preserve">: </w:t>
            </w:r>
          </w:p>
          <w:p w14:paraId="4BF5A89D" w14:textId="6724DD56" w:rsidR="0022394B" w:rsidRDefault="0022394B" w:rsidP="0022394B">
            <w:pPr>
              <w:pStyle w:val="ListBullet"/>
              <w:numPr>
                <w:ilvl w:val="0"/>
                <w:numId w:val="20"/>
              </w:numPr>
            </w:pPr>
            <w:r>
              <w:t>Designed artwork for print and digital media</w:t>
            </w:r>
          </w:p>
          <w:p w14:paraId="2A5279A9" w14:textId="36FAD2A5" w:rsidR="0022394B" w:rsidRDefault="0022394B" w:rsidP="0022394B">
            <w:pPr>
              <w:pStyle w:val="ListBullet"/>
              <w:numPr>
                <w:ilvl w:val="0"/>
                <w:numId w:val="20"/>
              </w:numPr>
            </w:pPr>
            <w:r>
              <w:t>Assisted in creating posters, banners, and branding materials</w:t>
            </w:r>
          </w:p>
          <w:p w14:paraId="04B2EC43" w14:textId="626E6294" w:rsidR="0022394B" w:rsidRDefault="0022394B" w:rsidP="0022394B">
            <w:pPr>
              <w:pStyle w:val="ListBullet"/>
              <w:numPr>
                <w:ilvl w:val="0"/>
                <w:numId w:val="20"/>
              </w:numPr>
            </w:pPr>
            <w:r>
              <w:t>Worked on digitizing designs for print and embroidery</w:t>
            </w:r>
          </w:p>
          <w:p w14:paraId="2E8A803B" w14:textId="45F7F152" w:rsidR="0022394B" w:rsidRDefault="0022394B" w:rsidP="0022394B">
            <w:pPr>
              <w:pStyle w:val="ListBullet"/>
              <w:numPr>
                <w:ilvl w:val="0"/>
                <w:numId w:val="20"/>
              </w:numPr>
            </w:pPr>
            <w:r>
              <w:t>Supported namedrop and print preparation tasks</w:t>
            </w:r>
          </w:p>
          <w:p w14:paraId="3EC7368E" w14:textId="241B649C" w:rsidR="0022394B" w:rsidRDefault="0022394B" w:rsidP="0022394B">
            <w:pPr>
              <w:pStyle w:val="ListBullet"/>
              <w:numPr>
                <w:ilvl w:val="0"/>
                <w:numId w:val="20"/>
              </w:numPr>
            </w:pPr>
            <w:r>
              <w:t>Ensured design accuracy, color consistency, and print quality</w:t>
            </w:r>
          </w:p>
          <w:p w14:paraId="5396EFB0" w14:textId="45ABF233" w:rsidR="0033093A" w:rsidRPr="001A2DAF" w:rsidRDefault="0022394B" w:rsidP="0022394B">
            <w:pPr>
              <w:pStyle w:val="ListBullet"/>
              <w:numPr>
                <w:ilvl w:val="0"/>
                <w:numId w:val="20"/>
              </w:numPr>
            </w:pPr>
            <w:r>
              <w:t>Collaborated with senior designers to improve visual layouts</w:t>
            </w:r>
          </w:p>
        </w:tc>
      </w:tr>
      <w:tr w:rsidR="00910CBB" w14:paraId="37FB7C50" w14:textId="77777777" w:rsidTr="000913E2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216" w:type="dxa"/>
            <w:left w:w="115" w:type="dxa"/>
            <w:bottom w:w="216" w:type="dxa"/>
            <w:right w:w="115" w:type="dxa"/>
          </w:tblCellMar>
          <w:tblLook w:val="04A0" w:firstRow="1" w:lastRow="0" w:firstColumn="1" w:lastColumn="0" w:noHBand="0" w:noVBand="1"/>
        </w:tblPrEx>
        <w:trPr>
          <w:gridAfter w:val="1"/>
          <w:wAfter w:w="931" w:type="dxa"/>
          <w:trHeight w:val="25"/>
          <w:jc w:val="center"/>
        </w:trPr>
        <w:sdt>
          <w:sdtPr>
            <w:alias w:val="Education:"/>
            <w:tag w:val="Education:"/>
            <w:id w:val="5444174"/>
            <w:placeholder>
              <w:docPart w:val="F6A58986B9D2424EBB8349FE95E9048A"/>
            </w:placeholder>
            <w:temporary/>
            <w:showingPlcHdr/>
            <w15:appearance w15:val="hidden"/>
          </w:sdtPr>
          <w:sdtContent>
            <w:tc>
              <w:tcPr>
                <w:tcW w:w="1707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14:paraId="2EF13C25" w14:textId="77777777" w:rsidR="00910CBB" w:rsidRPr="00024E30" w:rsidRDefault="004513B2" w:rsidP="002B7E4E">
                <w:pPr>
                  <w:pStyle w:val="Heading1"/>
                </w:pPr>
                <w:r w:rsidRPr="007A44DC">
                  <w:rPr>
                    <w:color w:val="17365D" w:themeColor="text2" w:themeShade="BF"/>
                  </w:rPr>
                  <w:t>Education</w:t>
                </w:r>
              </w:p>
            </w:tc>
          </w:sdtContent>
        </w:sdt>
        <w:tc>
          <w:tcPr>
            <w:tcW w:w="771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3F9E28B5" w14:textId="102940EF" w:rsidR="0022394B" w:rsidRDefault="0022394B" w:rsidP="007A44DC">
            <w:pPr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 w:rsidRPr="0022394B">
              <w:rPr>
                <w:rFonts w:eastAsiaTheme="majorEastAsia" w:cstheme="majorBidi"/>
                <w:b/>
                <w:color w:val="000000" w:themeColor="text1"/>
                <w:szCs w:val="26"/>
              </w:rPr>
              <w:t>Kanchi Sri Krishna College of Arts and Science</w:t>
            </w:r>
            <w:r>
              <w:rPr>
                <w:rFonts w:eastAsiaTheme="majorEastAsia" w:cstheme="majorBidi"/>
                <w:b/>
                <w:color w:val="000000" w:themeColor="text1"/>
                <w:szCs w:val="26"/>
              </w:rPr>
              <w:t>, Kanchipuram</w:t>
            </w:r>
          </w:p>
          <w:p w14:paraId="600EBBA7" w14:textId="163275C8" w:rsidR="00B656B9" w:rsidRDefault="0022394B" w:rsidP="007A44DC">
            <w:r w:rsidRPr="0022394B">
              <w:t>Bachelor of Science in Computer Science</w:t>
            </w:r>
            <w:r>
              <w:t xml:space="preserve"> </w:t>
            </w:r>
            <w:r w:rsidR="007A44DC" w:rsidRPr="007A44DC">
              <w:t xml:space="preserve">| </w:t>
            </w:r>
            <w:r>
              <w:rPr>
                <w:b/>
              </w:rPr>
              <w:t>Percentage: 70%</w:t>
            </w:r>
            <w:r w:rsidR="007A44DC">
              <w:t xml:space="preserve"> | </w:t>
            </w:r>
            <w:r>
              <w:t>2020 - 2023</w:t>
            </w:r>
          </w:p>
          <w:p w14:paraId="2F530EA2" w14:textId="0EF27206" w:rsidR="0033093A" w:rsidRPr="0022394B" w:rsidRDefault="0033093A" w:rsidP="007A44DC">
            <w:pPr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</w:p>
          <w:p w14:paraId="206532F2" w14:textId="00325D06" w:rsidR="007A44DC" w:rsidRDefault="0022394B" w:rsidP="007A44DC">
            <w:pPr>
              <w:rPr>
                <w:rFonts w:eastAsiaTheme="majorEastAsia" w:cstheme="majorBidi"/>
                <w:b/>
                <w:color w:val="000000" w:themeColor="text1"/>
                <w:szCs w:val="26"/>
              </w:rPr>
            </w:pPr>
            <w:r>
              <w:rPr>
                <w:rFonts w:eastAsiaTheme="majorEastAsia" w:cstheme="majorBidi"/>
                <w:b/>
                <w:color w:val="000000" w:themeColor="text1"/>
                <w:szCs w:val="26"/>
              </w:rPr>
              <w:t>Anderson</w:t>
            </w:r>
            <w:r w:rsidR="007A44DC" w:rsidRPr="007A44DC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 H</w:t>
            </w:r>
            <w:r>
              <w:rPr>
                <w:rFonts w:eastAsiaTheme="majorEastAsia" w:cstheme="majorBidi"/>
                <w:b/>
                <w:color w:val="000000" w:themeColor="text1"/>
                <w:szCs w:val="26"/>
              </w:rPr>
              <w:t>ighe</w:t>
            </w:r>
            <w:r w:rsidR="007A44DC" w:rsidRPr="007A44DC">
              <w:rPr>
                <w:rFonts w:eastAsiaTheme="majorEastAsia" w:cstheme="majorBidi"/>
                <w:b/>
                <w:color w:val="000000" w:themeColor="text1"/>
                <w:szCs w:val="26"/>
              </w:rPr>
              <w:t>r Sec</w:t>
            </w:r>
            <w:r>
              <w:rPr>
                <w:rFonts w:eastAsiaTheme="majorEastAsia" w:cstheme="majorBidi"/>
                <w:b/>
                <w:color w:val="000000" w:themeColor="text1"/>
                <w:szCs w:val="26"/>
              </w:rPr>
              <w:t>ondary</w:t>
            </w:r>
            <w:r w:rsidR="007A44DC" w:rsidRPr="007A44DC">
              <w:rPr>
                <w:rFonts w:eastAsiaTheme="majorEastAsia" w:cstheme="majorBidi"/>
                <w:b/>
                <w:color w:val="000000" w:themeColor="text1"/>
                <w:szCs w:val="26"/>
              </w:rPr>
              <w:t xml:space="preserve"> School, Kanchipuram </w:t>
            </w:r>
          </w:p>
          <w:p w14:paraId="65603C70" w14:textId="71C3DF4F" w:rsidR="007A44DC" w:rsidRPr="001A2DAF" w:rsidRDefault="003D3868" w:rsidP="007A44DC">
            <w:r w:rsidRPr="003D3868">
              <w:t xml:space="preserve">HSC | </w:t>
            </w:r>
            <w:r w:rsidRPr="003D3868">
              <w:rPr>
                <w:b/>
              </w:rPr>
              <w:t xml:space="preserve">Percentage: </w:t>
            </w:r>
            <w:r w:rsidR="0022394B">
              <w:rPr>
                <w:b/>
              </w:rPr>
              <w:t>51</w:t>
            </w:r>
            <w:r w:rsidRPr="003D3868">
              <w:rPr>
                <w:b/>
              </w:rPr>
              <w:t>%</w:t>
            </w:r>
            <w:r w:rsidR="007A44DC">
              <w:rPr>
                <w:b/>
              </w:rPr>
              <w:t xml:space="preserve"> </w:t>
            </w:r>
            <w:r w:rsidR="007A44DC" w:rsidRPr="007A44DC">
              <w:t>|</w:t>
            </w:r>
            <w:r w:rsidR="007A44DC">
              <w:rPr>
                <w:b/>
              </w:rPr>
              <w:t xml:space="preserve"> </w:t>
            </w:r>
            <w:r>
              <w:t>20</w:t>
            </w:r>
            <w:r w:rsidR="0022394B">
              <w:t>18</w:t>
            </w:r>
            <w:r w:rsidR="007A44DC">
              <w:t xml:space="preserve"> – </w:t>
            </w:r>
            <w:r>
              <w:t>20</w:t>
            </w:r>
            <w:r w:rsidR="0022394B">
              <w:t>19</w:t>
            </w:r>
          </w:p>
        </w:tc>
      </w:tr>
      <w:tr w:rsidR="00040449" w14:paraId="7E0CA7CE" w14:textId="77777777" w:rsidTr="000913E2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216" w:type="dxa"/>
            <w:left w:w="115" w:type="dxa"/>
            <w:bottom w:w="216" w:type="dxa"/>
            <w:right w:w="115" w:type="dxa"/>
          </w:tblCellMar>
          <w:tblLook w:val="04A0" w:firstRow="1" w:lastRow="0" w:firstColumn="1" w:lastColumn="0" w:noHBand="0" w:noVBand="1"/>
        </w:tblPrEx>
        <w:trPr>
          <w:gridAfter w:val="1"/>
          <w:wAfter w:w="931" w:type="dxa"/>
          <w:trHeight w:val="199"/>
          <w:jc w:val="center"/>
        </w:trPr>
        <w:sdt>
          <w:sdtPr>
            <w:alias w:val="Communication:"/>
            <w:tag w:val="Communication:"/>
            <w:id w:val="-90782651"/>
            <w:placeholder>
              <w:docPart w:val="0CC654149654441D815A9B186E2501DA"/>
            </w:placeholder>
            <w:temporary/>
            <w:showingPlcHdr/>
            <w15:appearance w15:val="hidden"/>
          </w:sdtPr>
          <w:sdtContent>
            <w:tc>
              <w:tcPr>
                <w:tcW w:w="1707" w:type="dxa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14:paraId="45DCEAEB" w14:textId="3023E155" w:rsidR="00040449" w:rsidRDefault="0022394B" w:rsidP="0022394B">
                <w:pPr>
                  <w:pStyle w:val="Heading1"/>
                  <w:jc w:val="left"/>
                </w:pPr>
                <w:r w:rsidRPr="007A44DC">
                  <w:rPr>
                    <w:color w:val="17365D" w:themeColor="text2" w:themeShade="BF"/>
                  </w:rPr>
                  <w:t>Communication</w:t>
                </w:r>
              </w:p>
            </w:tc>
          </w:sdtContent>
        </w:sdt>
        <w:tc>
          <w:tcPr>
            <w:tcW w:w="771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6246944A" w14:textId="77777777" w:rsidR="0022394B" w:rsidRDefault="0022394B" w:rsidP="000913E2">
            <w:pPr>
              <w:pStyle w:val="ListParagraph"/>
              <w:numPr>
                <w:ilvl w:val="0"/>
                <w:numId w:val="22"/>
              </w:numPr>
            </w:pPr>
            <w:r>
              <w:t xml:space="preserve">Tamil     </w:t>
            </w:r>
            <w:proofErr w:type="gramStart"/>
            <w:r>
              <w:t>–  Native</w:t>
            </w:r>
            <w:proofErr w:type="gramEnd"/>
            <w:r>
              <w:t xml:space="preserve"> </w:t>
            </w:r>
          </w:p>
          <w:p w14:paraId="288E818C" w14:textId="48B3D5FD" w:rsidR="00040449" w:rsidRPr="000913E2" w:rsidRDefault="0022394B" w:rsidP="000913E2">
            <w:pPr>
              <w:pStyle w:val="Heading2"/>
              <w:numPr>
                <w:ilvl w:val="0"/>
                <w:numId w:val="22"/>
              </w:numPr>
              <w:jc w:val="both"/>
              <w:rPr>
                <w:b w:val="0"/>
                <w:bCs/>
              </w:rPr>
            </w:pPr>
            <w:proofErr w:type="gramStart"/>
            <w:r w:rsidRPr="000913E2">
              <w:rPr>
                <w:b w:val="0"/>
                <w:bCs/>
              </w:rPr>
              <w:t>English  –</w:t>
            </w:r>
            <w:proofErr w:type="gramEnd"/>
            <w:r w:rsidRPr="000913E2">
              <w:rPr>
                <w:b w:val="0"/>
                <w:bCs/>
              </w:rPr>
              <w:t xml:space="preserve">  Good working proficiency</w:t>
            </w:r>
          </w:p>
        </w:tc>
      </w:tr>
    </w:tbl>
    <w:p w14:paraId="4E240C79" w14:textId="77777777" w:rsidR="007A2648" w:rsidRDefault="007A2648" w:rsidP="007A2648">
      <w:pPr>
        <w:pStyle w:val="NoSpacing"/>
      </w:pPr>
    </w:p>
    <w:sectPr w:rsidR="007A2648" w:rsidSect="000913E2"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EB4E" w14:textId="77777777" w:rsidR="007B42A0" w:rsidRDefault="007B42A0">
      <w:r>
        <w:separator/>
      </w:r>
    </w:p>
  </w:endnote>
  <w:endnote w:type="continuationSeparator" w:id="0">
    <w:p w14:paraId="06843E56" w14:textId="77777777" w:rsidR="007B42A0" w:rsidRDefault="007B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354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B853F1" w14:textId="77777777" w:rsidR="00474BB6" w:rsidRDefault="00474BB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19B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B2A0" w14:textId="77777777" w:rsidR="007B42A0" w:rsidRDefault="007B42A0">
      <w:r>
        <w:separator/>
      </w:r>
    </w:p>
  </w:footnote>
  <w:footnote w:type="continuationSeparator" w:id="0">
    <w:p w14:paraId="647AE753" w14:textId="77777777" w:rsidR="007B42A0" w:rsidRDefault="007B4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CA55" w14:textId="77777777" w:rsidR="00474BB6" w:rsidRDefault="00474BB6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74290BC" wp14:editId="6FB743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2" name="Rectangle 2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3FE68E05" id="Rectangle 2" o:spid="_x0000_s1026" alt="Single line border around page" style="position:absolute;margin-left:0;margin-top:0;width:561.6pt;height:741.6pt;z-index:251659264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1C82" w14:textId="77777777" w:rsidR="00474BB6" w:rsidRDefault="00474BB6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49ECED8" wp14:editId="3B7232E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32320" cy="9418320"/>
              <wp:effectExtent l="0" t="0" r="19685" b="27305"/>
              <wp:wrapNone/>
              <wp:docPr id="3" name="Rectangle 3" descr="Single line border around 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2320" cy="941832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91800</wp14:pctWidth>
              </wp14:sizeRelH>
              <wp14:sizeRelV relativeFrom="page">
                <wp14:pctHeight>93700</wp14:pctHeight>
              </wp14:sizeRelV>
            </wp:anchor>
          </w:drawing>
        </mc:Choice>
        <mc:Fallback>
          <w:pict>
            <v:rect w14:anchorId="4987BFA2" id="Rectangle 3" o:spid="_x0000_s1026" alt="Single line border around page" style="position:absolute;margin-left:0;margin-top:0;width:561.6pt;height:741.6pt;z-index:251661312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" filled="f" strokecolor="#d8d8d8 [2732]" strokeweight=".5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4E35D0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34D3825"/>
    <w:multiLevelType w:val="hybridMultilevel"/>
    <w:tmpl w:val="5A2C9EBA"/>
    <w:lvl w:ilvl="0" w:tplc="7D442A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F32BA"/>
    <w:multiLevelType w:val="hybridMultilevel"/>
    <w:tmpl w:val="8B50FC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932DA"/>
    <w:multiLevelType w:val="hybridMultilevel"/>
    <w:tmpl w:val="2FC049F4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030603"/>
    <w:multiLevelType w:val="hybridMultilevel"/>
    <w:tmpl w:val="8496D8F4"/>
    <w:lvl w:ilvl="0" w:tplc="7D442A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E4606"/>
    <w:multiLevelType w:val="hybridMultilevel"/>
    <w:tmpl w:val="43964026"/>
    <w:lvl w:ilvl="0" w:tplc="7D442A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70B1A"/>
    <w:multiLevelType w:val="hybridMultilevel"/>
    <w:tmpl w:val="406CD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12D96"/>
    <w:multiLevelType w:val="hybridMultilevel"/>
    <w:tmpl w:val="23D270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61D6F"/>
    <w:multiLevelType w:val="hybridMultilevel"/>
    <w:tmpl w:val="DA1E6330"/>
    <w:lvl w:ilvl="0" w:tplc="7D442A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14C78"/>
    <w:multiLevelType w:val="hybridMultilevel"/>
    <w:tmpl w:val="CC1604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62DC8"/>
    <w:multiLevelType w:val="hybridMultilevel"/>
    <w:tmpl w:val="15D25E22"/>
    <w:lvl w:ilvl="0" w:tplc="7D442A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621663">
    <w:abstractNumId w:val="11"/>
  </w:num>
  <w:num w:numId="2" w16cid:durableId="561212873">
    <w:abstractNumId w:val="9"/>
  </w:num>
  <w:num w:numId="3" w16cid:durableId="1892880221">
    <w:abstractNumId w:val="7"/>
  </w:num>
  <w:num w:numId="4" w16cid:durableId="1849977949">
    <w:abstractNumId w:val="6"/>
  </w:num>
  <w:num w:numId="5" w16cid:durableId="852914982">
    <w:abstractNumId w:val="5"/>
  </w:num>
  <w:num w:numId="6" w16cid:durableId="69931653">
    <w:abstractNumId w:val="4"/>
  </w:num>
  <w:num w:numId="7" w16cid:durableId="229266800">
    <w:abstractNumId w:val="8"/>
  </w:num>
  <w:num w:numId="8" w16cid:durableId="270598548">
    <w:abstractNumId w:val="3"/>
  </w:num>
  <w:num w:numId="9" w16cid:durableId="1679188406">
    <w:abstractNumId w:val="2"/>
  </w:num>
  <w:num w:numId="10" w16cid:durableId="614291797">
    <w:abstractNumId w:val="1"/>
  </w:num>
  <w:num w:numId="11" w16cid:durableId="467938706">
    <w:abstractNumId w:val="0"/>
  </w:num>
  <w:num w:numId="12" w16cid:durableId="895358727">
    <w:abstractNumId w:val="14"/>
  </w:num>
  <w:num w:numId="13" w16cid:durableId="1525249617">
    <w:abstractNumId w:val="19"/>
  </w:num>
  <w:num w:numId="14" w16cid:durableId="865483519">
    <w:abstractNumId w:val="13"/>
  </w:num>
  <w:num w:numId="15" w16cid:durableId="412513075">
    <w:abstractNumId w:val="15"/>
  </w:num>
  <w:num w:numId="16" w16cid:durableId="866941817">
    <w:abstractNumId w:val="10"/>
  </w:num>
  <w:num w:numId="17" w16cid:durableId="114715681">
    <w:abstractNumId w:val="16"/>
  </w:num>
  <w:num w:numId="18" w16cid:durableId="1675113123">
    <w:abstractNumId w:val="21"/>
  </w:num>
  <w:num w:numId="19" w16cid:durableId="355079344">
    <w:abstractNumId w:val="17"/>
  </w:num>
  <w:num w:numId="20" w16cid:durableId="1593970511">
    <w:abstractNumId w:val="20"/>
  </w:num>
  <w:num w:numId="21" w16cid:durableId="1713115347">
    <w:abstractNumId w:val="12"/>
  </w:num>
  <w:num w:numId="22" w16cid:durableId="1186889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DC"/>
    <w:rsid w:val="0001722C"/>
    <w:rsid w:val="00024E30"/>
    <w:rsid w:val="00040449"/>
    <w:rsid w:val="00045CE7"/>
    <w:rsid w:val="00066481"/>
    <w:rsid w:val="000913E2"/>
    <w:rsid w:val="00102CBC"/>
    <w:rsid w:val="00127BC3"/>
    <w:rsid w:val="00132F85"/>
    <w:rsid w:val="00135234"/>
    <w:rsid w:val="00162978"/>
    <w:rsid w:val="001A2DAF"/>
    <w:rsid w:val="001E5C69"/>
    <w:rsid w:val="001F30A4"/>
    <w:rsid w:val="002001BF"/>
    <w:rsid w:val="0022394B"/>
    <w:rsid w:val="002275F6"/>
    <w:rsid w:val="00243B94"/>
    <w:rsid w:val="00247188"/>
    <w:rsid w:val="00261DE3"/>
    <w:rsid w:val="00263F77"/>
    <w:rsid w:val="00291B9D"/>
    <w:rsid w:val="002B118A"/>
    <w:rsid w:val="002B3236"/>
    <w:rsid w:val="002B5BC6"/>
    <w:rsid w:val="002B7E4E"/>
    <w:rsid w:val="002C46E5"/>
    <w:rsid w:val="002E389F"/>
    <w:rsid w:val="002F22D0"/>
    <w:rsid w:val="00307B41"/>
    <w:rsid w:val="003105DA"/>
    <w:rsid w:val="0033093A"/>
    <w:rsid w:val="003755F2"/>
    <w:rsid w:val="00377444"/>
    <w:rsid w:val="00384F21"/>
    <w:rsid w:val="003D3868"/>
    <w:rsid w:val="003E2599"/>
    <w:rsid w:val="00413583"/>
    <w:rsid w:val="0042120D"/>
    <w:rsid w:val="0044271D"/>
    <w:rsid w:val="004513B2"/>
    <w:rsid w:val="00474BB6"/>
    <w:rsid w:val="0048154B"/>
    <w:rsid w:val="0049226D"/>
    <w:rsid w:val="004A13BA"/>
    <w:rsid w:val="004B3E56"/>
    <w:rsid w:val="004B46B6"/>
    <w:rsid w:val="004B572C"/>
    <w:rsid w:val="00525419"/>
    <w:rsid w:val="00525C3F"/>
    <w:rsid w:val="00531EC3"/>
    <w:rsid w:val="00572C50"/>
    <w:rsid w:val="0058321E"/>
    <w:rsid w:val="005B28E3"/>
    <w:rsid w:val="005C3A84"/>
    <w:rsid w:val="00617226"/>
    <w:rsid w:val="00620163"/>
    <w:rsid w:val="00644DE9"/>
    <w:rsid w:val="00647056"/>
    <w:rsid w:val="0065072F"/>
    <w:rsid w:val="006704FF"/>
    <w:rsid w:val="00670A9F"/>
    <w:rsid w:val="00673C26"/>
    <w:rsid w:val="006B4888"/>
    <w:rsid w:val="006D2999"/>
    <w:rsid w:val="006E1E22"/>
    <w:rsid w:val="00730614"/>
    <w:rsid w:val="007A2648"/>
    <w:rsid w:val="007A44DC"/>
    <w:rsid w:val="007B42A0"/>
    <w:rsid w:val="0080220A"/>
    <w:rsid w:val="00884584"/>
    <w:rsid w:val="008F1622"/>
    <w:rsid w:val="00910CBB"/>
    <w:rsid w:val="00911A9E"/>
    <w:rsid w:val="00923D54"/>
    <w:rsid w:val="00933AC4"/>
    <w:rsid w:val="009341C6"/>
    <w:rsid w:val="009509BC"/>
    <w:rsid w:val="009B3053"/>
    <w:rsid w:val="009F50CC"/>
    <w:rsid w:val="00A77206"/>
    <w:rsid w:val="00A90A26"/>
    <w:rsid w:val="00A9541B"/>
    <w:rsid w:val="00AA4E22"/>
    <w:rsid w:val="00AA6298"/>
    <w:rsid w:val="00AB7B17"/>
    <w:rsid w:val="00AD1F23"/>
    <w:rsid w:val="00AE7A54"/>
    <w:rsid w:val="00AF3A64"/>
    <w:rsid w:val="00AF421C"/>
    <w:rsid w:val="00AF7026"/>
    <w:rsid w:val="00B1053A"/>
    <w:rsid w:val="00B378BA"/>
    <w:rsid w:val="00B44326"/>
    <w:rsid w:val="00B656B9"/>
    <w:rsid w:val="00B67141"/>
    <w:rsid w:val="00B71752"/>
    <w:rsid w:val="00B754A7"/>
    <w:rsid w:val="00C23BE0"/>
    <w:rsid w:val="00C42D8A"/>
    <w:rsid w:val="00C87C9D"/>
    <w:rsid w:val="00C919B6"/>
    <w:rsid w:val="00CC1D1E"/>
    <w:rsid w:val="00CC7FC2"/>
    <w:rsid w:val="00CD5910"/>
    <w:rsid w:val="00D04965"/>
    <w:rsid w:val="00D13586"/>
    <w:rsid w:val="00D17647"/>
    <w:rsid w:val="00D207B5"/>
    <w:rsid w:val="00D22188"/>
    <w:rsid w:val="00D313CE"/>
    <w:rsid w:val="00D835A4"/>
    <w:rsid w:val="00E02D4E"/>
    <w:rsid w:val="00E20F9E"/>
    <w:rsid w:val="00E5147C"/>
    <w:rsid w:val="00E559C4"/>
    <w:rsid w:val="00E9289A"/>
    <w:rsid w:val="00EA6CB4"/>
    <w:rsid w:val="00EC0619"/>
    <w:rsid w:val="00ED22D5"/>
    <w:rsid w:val="00EE0B8D"/>
    <w:rsid w:val="00F068E1"/>
    <w:rsid w:val="00F14524"/>
    <w:rsid w:val="00F25C9E"/>
    <w:rsid w:val="00FC777D"/>
    <w:rsid w:val="00FD11BB"/>
    <w:rsid w:val="00FE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CF68C"/>
  <w15:docId w15:val="{50E49085-BA02-4D79-AA71-D318825D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449"/>
  </w:style>
  <w:style w:type="paragraph" w:styleId="Heading1">
    <w:name w:val="heading 1"/>
    <w:basedOn w:val="Normal"/>
    <w:link w:val="Heading1Char"/>
    <w:uiPriority w:val="9"/>
    <w:qFormat/>
    <w:rsid w:val="003105DA"/>
    <w:pPr>
      <w:jc w:val="right"/>
      <w:outlineLvl w:val="0"/>
    </w:pPr>
    <w:rPr>
      <w:rFonts w:eastAsiaTheme="majorEastAsia" w:cstheme="majorBidi"/>
      <w:b/>
      <w:color w:val="984806" w:themeColor="accent6" w:themeShade="8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54"/>
    <w:pPr>
      <w:contextualSpacing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321E"/>
  </w:style>
  <w:style w:type="character" w:customStyle="1" w:styleId="HeaderChar">
    <w:name w:val="Header Char"/>
    <w:basedOn w:val="DefaultParagraphFont"/>
    <w:link w:val="Header"/>
    <w:uiPriority w:val="99"/>
    <w:rsid w:val="0058321E"/>
  </w:style>
  <w:style w:type="paragraph" w:styleId="Footer">
    <w:name w:val="footer"/>
    <w:basedOn w:val="Normal"/>
    <w:link w:val="FooterChar"/>
    <w:uiPriority w:val="99"/>
    <w:unhideWhenUsed/>
    <w:rsid w:val="0058321E"/>
  </w:style>
  <w:style w:type="character" w:customStyle="1" w:styleId="FooterChar">
    <w:name w:val="Footer Char"/>
    <w:basedOn w:val="DefaultParagraphFont"/>
    <w:link w:val="Footer"/>
    <w:uiPriority w:val="99"/>
    <w:rsid w:val="0058321E"/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link w:val="ContactInfoChar"/>
    <w:uiPriority w:val="2"/>
    <w:qFormat/>
    <w:rsid w:val="00910CBB"/>
    <w:rPr>
      <w:b/>
      <w:color w:val="262626" w:themeColor="text1" w:themeTint="D9"/>
    </w:rPr>
  </w:style>
  <w:style w:type="character" w:customStyle="1" w:styleId="ContactInfoChar">
    <w:name w:val="Contact Info Char"/>
    <w:basedOn w:val="DefaultParagraphFont"/>
    <w:link w:val="ContactInfo"/>
    <w:uiPriority w:val="2"/>
    <w:rsid w:val="00C23BE0"/>
    <w:rPr>
      <w:b/>
      <w:color w:val="262626" w:themeColor="text1" w:themeTint="D9"/>
    </w:rPr>
  </w:style>
  <w:style w:type="paragraph" w:customStyle="1" w:styleId="ContactInfoRight">
    <w:name w:val="Contact Info_Right"/>
    <w:basedOn w:val="Normal"/>
    <w:link w:val="ContactInfoRightChar"/>
    <w:uiPriority w:val="3"/>
    <w:qFormat/>
    <w:rsid w:val="00910CBB"/>
    <w:pPr>
      <w:jc w:val="right"/>
    </w:pPr>
    <w:rPr>
      <w:b/>
    </w:rPr>
  </w:style>
  <w:style w:type="character" w:customStyle="1" w:styleId="ContactInfoRightChar">
    <w:name w:val="Contact Info_Right Char"/>
    <w:basedOn w:val="DefaultParagraphFont"/>
    <w:link w:val="ContactInfoRight"/>
    <w:uiPriority w:val="3"/>
    <w:rsid w:val="00C23BE0"/>
    <w:rPr>
      <w:b/>
    </w:rPr>
  </w:style>
  <w:style w:type="paragraph" w:styleId="NoSpacing">
    <w:name w:val="No Spacing"/>
    <w:uiPriority w:val="14"/>
    <w:qFormat/>
    <w:rsid w:val="00923D54"/>
  </w:style>
  <w:style w:type="paragraph" w:styleId="Bibliography">
    <w:name w:val="Bibliography"/>
    <w:basedOn w:val="Normal"/>
    <w:next w:val="Normal"/>
    <w:uiPriority w:val="37"/>
    <w:semiHidden/>
    <w:unhideWhenUsed/>
    <w:rsid w:val="00673C26"/>
  </w:style>
  <w:style w:type="paragraph" w:styleId="BlockText">
    <w:name w:val="Block Text"/>
    <w:basedOn w:val="Normal"/>
    <w:uiPriority w:val="99"/>
    <w:semiHidden/>
    <w:unhideWhenUsed/>
    <w:rsid w:val="003105DA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73C26"/>
  </w:style>
  <w:style w:type="paragraph" w:styleId="BodyText3">
    <w:name w:val="Body Text 3"/>
    <w:basedOn w:val="Normal"/>
    <w:link w:val="BodyText3Char"/>
    <w:uiPriority w:val="99"/>
    <w:semiHidden/>
    <w:unhideWhenUsed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73C26"/>
    <w:rPr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D207B5"/>
    <w:rPr>
      <w:color w:val="404040" w:themeColor="text1" w:themeTint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73C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73C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73C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73C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3C26"/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73C26"/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C2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C2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673C26"/>
  </w:style>
  <w:style w:type="paragraph" w:styleId="DocumentMap">
    <w:name w:val="Document Map"/>
    <w:basedOn w:val="Normal"/>
    <w:link w:val="DocumentMapChar"/>
    <w:uiPriority w:val="99"/>
    <w:semiHidden/>
    <w:unhideWhenUsed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3C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73C26"/>
  </w:style>
  <w:style w:type="character" w:styleId="EndnoteReference">
    <w:name w:val="end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3C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3C2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C26"/>
    <w:rPr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05DA"/>
    <w:rPr>
      <w:rFonts w:eastAsiaTheme="majorEastAsia" w:cstheme="majorBidi"/>
      <w:b/>
      <w:color w:val="984806" w:themeColor="accent6" w:themeShade="8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A54"/>
    <w:rPr>
      <w:rFonts w:eastAsiaTheme="majorEastAsia" w:cstheme="majorBidi"/>
      <w:b/>
      <w:color w:val="000000" w:themeColor="text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2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C3"/>
    <w:rPr>
      <w:rFonts w:asciiTheme="majorHAnsi" w:eastAsiaTheme="majorEastAsia" w:hAnsiTheme="majorHAnsi" w:cstheme="majorBidi"/>
      <w:b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2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2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73C26"/>
  </w:style>
  <w:style w:type="paragraph" w:styleId="HTMLAddress">
    <w:name w:val="HTML Address"/>
    <w:basedOn w:val="Normal"/>
    <w:link w:val="HTMLAddressChar"/>
    <w:uiPriority w:val="99"/>
    <w:semiHidden/>
    <w:unhideWhenUsed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73C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C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73C26"/>
    <w:rPr>
      <w:i/>
      <w:iCs/>
    </w:rPr>
  </w:style>
  <w:style w:type="character" w:styleId="Hyperlink">
    <w:name w:val="Hyperlink"/>
    <w:basedOn w:val="DefaultParagraphFont"/>
    <w:uiPriority w:val="99"/>
    <w:unhideWhenUsed/>
    <w:rsid w:val="00673C2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73C26"/>
  </w:style>
  <w:style w:type="paragraph" w:styleId="List">
    <w:name w:val="List"/>
    <w:basedOn w:val="Normal"/>
    <w:uiPriority w:val="99"/>
    <w:semiHidden/>
    <w:unhideWhenUsed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unhideWhenUsed/>
    <w:qFormat/>
    <w:rsid w:val="004B572C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73C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73C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73C26"/>
  </w:style>
  <w:style w:type="character" w:styleId="PageNumber">
    <w:name w:val="page number"/>
    <w:basedOn w:val="DefaultParagraphFont"/>
    <w:uiPriority w:val="99"/>
    <w:semiHidden/>
    <w:unhideWhenUsed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3C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73C26"/>
  </w:style>
  <w:style w:type="paragraph" w:styleId="Signature">
    <w:name w:val="Signature"/>
    <w:basedOn w:val="Normal"/>
    <w:link w:val="SignatureChar"/>
    <w:uiPriority w:val="99"/>
    <w:semiHidden/>
    <w:unhideWhenUsed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73C26"/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C26"/>
    <w:pPr>
      <w:outlineLvl w:val="9"/>
    </w:pPr>
  </w:style>
  <w:style w:type="paragraph" w:styleId="Title">
    <w:name w:val="Title"/>
    <w:basedOn w:val="Normal"/>
    <w:link w:val="TitleChar"/>
    <w:uiPriority w:val="1"/>
    <w:qFormat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84F21"/>
    <w:rPr>
      <w:rFonts w:eastAsiaTheme="majorEastAsia" w:cstheme="majorBidi"/>
      <w:b/>
      <w:color w:val="215868" w:themeColor="accent5" w:themeShade="80"/>
      <w:sz w:val="32"/>
      <w:szCs w:val="56"/>
    </w:rPr>
  </w:style>
  <w:style w:type="character" w:styleId="IntenseEmphasis">
    <w:name w:val="Intense Emphasis"/>
    <w:basedOn w:val="DefaultParagraphFont"/>
    <w:uiPriority w:val="21"/>
    <w:semiHidden/>
    <w:unhideWhenUsed/>
    <w:rsid w:val="003105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05D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05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05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rsid w:val="003105DA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C3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Subtitle">
    <w:name w:val="Subtitle"/>
    <w:basedOn w:val="Title"/>
    <w:link w:val="SubtitleChar"/>
    <w:uiPriority w:val="11"/>
    <w:semiHidden/>
    <w:unhideWhenUsed/>
    <w:rsid w:val="00C87C9D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87C9D"/>
    <w:rPr>
      <w:rFonts w:eastAsiaTheme="minorEastAsia" w:cstheme="majorBidi"/>
      <w:b/>
      <w:color w:val="5A5A5A" w:themeColor="text1" w:themeTint="A5"/>
      <w:sz w:val="32"/>
      <w:szCs w:val="56"/>
    </w:rPr>
  </w:style>
  <w:style w:type="paragraph" w:styleId="ListParagraph">
    <w:name w:val="List Paragraph"/>
    <w:basedOn w:val="Normal"/>
    <w:uiPriority w:val="34"/>
    <w:unhideWhenUsed/>
    <w:rsid w:val="0033093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D1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anthoshkumar.vercel.ap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anthosh-kumar-6713b8395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COT\AppData\Roaming\Microsoft\Templates\Modern%20web%20develop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80D9BBA3714069AF5E1916912AB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8E45C-E48A-48DB-8E2C-0BB8E3D47641}"/>
      </w:docPartPr>
      <w:docPartBody>
        <w:p w:rsidR="008C0219" w:rsidRDefault="009E1535">
          <w:pPr>
            <w:pStyle w:val="0C80D9BBA3714069AF5E1916912ABC83"/>
          </w:pPr>
          <w:r>
            <w:t>Skills &amp; Abilities</w:t>
          </w:r>
        </w:p>
      </w:docPartBody>
    </w:docPart>
    <w:docPart>
      <w:docPartPr>
        <w:name w:val="F6A58986B9D2424EBB8349FE95E90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9640A-2355-439B-9A3A-1C2596282A2A}"/>
      </w:docPartPr>
      <w:docPartBody>
        <w:p w:rsidR="008C0219" w:rsidRDefault="009E1535">
          <w:pPr>
            <w:pStyle w:val="F6A58986B9D2424EBB8349FE95E9048A"/>
          </w:pPr>
          <w:r w:rsidRPr="00024E30">
            <w:t>Education</w:t>
          </w:r>
        </w:p>
      </w:docPartBody>
    </w:docPart>
    <w:docPart>
      <w:docPartPr>
        <w:name w:val="E63F08E65D1C406F81F3F807A838B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3B245-27F5-4AAF-8021-B8F77E444A7D}"/>
      </w:docPartPr>
      <w:docPartBody>
        <w:p w:rsidR="001C49C2" w:rsidRDefault="00FA6109" w:rsidP="00FA6109">
          <w:pPr>
            <w:pStyle w:val="E63F08E65D1C406F81F3F807A838B692"/>
          </w:pPr>
          <w:r>
            <w:t>Em</w:t>
          </w:r>
          <w:r w:rsidRPr="00F14524">
            <w:t>ail</w:t>
          </w:r>
        </w:p>
      </w:docPartBody>
    </w:docPart>
    <w:docPart>
      <w:docPartPr>
        <w:name w:val="0CC654149654441D815A9B186E250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EE6DA-3D8F-4430-A7BC-C0B85221F0F6}"/>
      </w:docPartPr>
      <w:docPartBody>
        <w:p w:rsidR="00430AF7" w:rsidRDefault="00AB330D" w:rsidP="00AB330D">
          <w:pPr>
            <w:pStyle w:val="0CC654149654441D815A9B186E2501DA"/>
          </w:pPr>
          <w:r>
            <w:t>Communication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35"/>
    <w:rsid w:val="000C465B"/>
    <w:rsid w:val="00132F85"/>
    <w:rsid w:val="00162978"/>
    <w:rsid w:val="001C49C2"/>
    <w:rsid w:val="002719D3"/>
    <w:rsid w:val="002B5BC6"/>
    <w:rsid w:val="00303A17"/>
    <w:rsid w:val="00341FB0"/>
    <w:rsid w:val="00377444"/>
    <w:rsid w:val="00404EAF"/>
    <w:rsid w:val="00430AF7"/>
    <w:rsid w:val="00525419"/>
    <w:rsid w:val="00644DE9"/>
    <w:rsid w:val="00741FE2"/>
    <w:rsid w:val="008A722E"/>
    <w:rsid w:val="008C0219"/>
    <w:rsid w:val="00911A9E"/>
    <w:rsid w:val="009B1E10"/>
    <w:rsid w:val="009E1535"/>
    <w:rsid w:val="00A81B9A"/>
    <w:rsid w:val="00AB330D"/>
    <w:rsid w:val="00AD0071"/>
    <w:rsid w:val="00AF421C"/>
    <w:rsid w:val="00C62D99"/>
    <w:rsid w:val="00E8055D"/>
    <w:rsid w:val="00F20CF5"/>
    <w:rsid w:val="00F42696"/>
    <w:rsid w:val="00FA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80D9BBA3714069AF5E1916912ABC83">
    <w:name w:val="0C80D9BBA3714069AF5E1916912ABC83"/>
  </w:style>
  <w:style w:type="paragraph" w:customStyle="1" w:styleId="F6A58986B9D2424EBB8349FE95E9048A">
    <w:name w:val="F6A58986B9D2424EBB8349FE95E9048A"/>
  </w:style>
  <w:style w:type="paragraph" w:customStyle="1" w:styleId="E63F08E65D1C406F81F3F807A838B692">
    <w:name w:val="E63F08E65D1C406F81F3F807A838B692"/>
    <w:rsid w:val="00FA6109"/>
  </w:style>
  <w:style w:type="paragraph" w:customStyle="1" w:styleId="0CC654149654441D815A9B186E2501DA">
    <w:name w:val="0CC654149654441D815A9B186E2501DA"/>
    <w:rsid w:val="00AB330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9284C-1D1F-47EF-B48E-089FAA760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203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24</cp:revision>
  <cp:lastPrinted>2025-12-10T15:42:00Z</cp:lastPrinted>
  <dcterms:created xsi:type="dcterms:W3CDTF">2025-12-08T12:29:00Z</dcterms:created>
  <dcterms:modified xsi:type="dcterms:W3CDTF">2026-01-01T04:26:00Z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12;#95;#Microsoft Office Word 2007;#448;#Microsoft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